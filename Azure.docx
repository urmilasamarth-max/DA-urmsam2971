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6ACD" w14:textId="11D931E6" w:rsidR="003E4259" w:rsidRDefault="003E4259"/>
    <w:p w14:paraId="126D6ACE" w14:textId="77777777" w:rsidR="003E4259" w:rsidRDefault="00276ABF">
      <w:r>
        <w:rPr>
          <w:noProof/>
        </w:rPr>
        <w:drawing>
          <wp:inline distT="0" distB="0" distL="0" distR="0" wp14:anchorId="126D6ACF" wp14:editId="126D6AD0">
            <wp:extent cx="5943600" cy="2450463"/>
            <wp:effectExtent l="0" t="0" r="0" b="6987"/>
            <wp:docPr id="12393144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6D6ACF" w14:textId="77777777" w:rsidR="003E4259" w:rsidRDefault="00276ABF">
      <w:r>
        <w:rPr>
          <w:noProof/>
        </w:rPr>
        <w:lastRenderedPageBreak/>
        <w:drawing>
          <wp:inline distT="0" distB="0" distL="0" distR="0" wp14:anchorId="126D6AD1" wp14:editId="126D6AD2">
            <wp:extent cx="5943600" cy="2884173"/>
            <wp:effectExtent l="0" t="0" r="0" b="0"/>
            <wp:docPr id="15499071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6D6AD3" wp14:editId="126D6AD4">
            <wp:extent cx="5943600" cy="2729868"/>
            <wp:effectExtent l="0" t="0" r="0" b="0"/>
            <wp:docPr id="2817698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6D6AD5" wp14:editId="126D6AD6">
            <wp:extent cx="5943600" cy="2865116"/>
            <wp:effectExtent l="0" t="0" r="0" b="0"/>
            <wp:docPr id="21264744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6D6AD7" wp14:editId="126D6AD8">
            <wp:extent cx="5943600" cy="3009903"/>
            <wp:effectExtent l="0" t="0" r="0" b="0"/>
            <wp:docPr id="2229902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6D6AD9" wp14:editId="126D6ADA">
            <wp:extent cx="5943600" cy="2242822"/>
            <wp:effectExtent l="0" t="0" r="0" b="5078"/>
            <wp:docPr id="175605343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6D6ADB" wp14:editId="126D6ADC">
            <wp:extent cx="2857746" cy="4198979"/>
            <wp:effectExtent l="0" t="0" r="0" b="0"/>
            <wp:docPr id="20812613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6" cy="41989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3E425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3CB8" w14:textId="77777777" w:rsidR="00276ABF" w:rsidRDefault="00276ABF">
      <w:pPr>
        <w:spacing w:after="0" w:line="240" w:lineRule="auto"/>
      </w:pPr>
      <w:r>
        <w:separator/>
      </w:r>
    </w:p>
  </w:endnote>
  <w:endnote w:type="continuationSeparator" w:id="0">
    <w:p w14:paraId="3062D52B" w14:textId="77777777" w:rsidR="00276ABF" w:rsidRDefault="0027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D4EC" w14:textId="77777777" w:rsidR="00276ABF" w:rsidRDefault="00276AB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A809F1" w14:textId="77777777" w:rsidR="00276ABF" w:rsidRDefault="00276A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E4259"/>
    <w:rsid w:val="00276ABF"/>
    <w:rsid w:val="003079F9"/>
    <w:rsid w:val="003E4259"/>
    <w:rsid w:val="00F1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6ACD"/>
  <w15:docId w15:val="{14087048-1125-4EF5-9A10-81F43A7D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E74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E74B5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E74B5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E74B5"/>
    </w:rPr>
  </w:style>
  <w:style w:type="paragraph" w:styleId="IntenseQuote">
    <w:name w:val="Intense Quote"/>
    <w:basedOn w:val="Normal"/>
    <w:next w:val="Norma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i/>
      <w:iCs/>
      <w:color w:val="2E74B5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Urmila Samarth</dc:creator>
  <dc:description/>
  <cp:lastModifiedBy>Urmila Samarth</cp:lastModifiedBy>
  <cp:revision>2</cp:revision>
  <dcterms:created xsi:type="dcterms:W3CDTF">2026-07-06T14:11:00Z</dcterms:created>
  <dcterms:modified xsi:type="dcterms:W3CDTF">2026-07-06T14:11:00Z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98c00ac6-9d4e-4747-81f5-a5da4caab5ea</vt:lpwstr>
  </property>
</Properties>
</file>